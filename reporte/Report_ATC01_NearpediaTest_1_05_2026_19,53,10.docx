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A54F" w14:textId="77777777" w:rsidR="00786FCF" w:rsidRPr="00713ACB" w:rsidRDefault="00786FCF" w:rsidP="00713ACB"/>
    <w:p w14:paraId="561ACFFE" w14:textId="77777777" w:rsidR="00ED71D0" w:rsidRDefault="00000000">
      <w:pPr>
        <w:jc w:val="both"/>
      </w:pPr>
      <w:r>
        <w:cr/>
      </w:r>
    </w:p>
    <w:p w14:paraId="5DAA2CB2" w14:textId="77777777" w:rsidR="00ED71D0" w:rsidRDefault="00000000">
      <w:pPr>
        <w:jc w:val="both"/>
      </w:pPr>
      <w:r>
        <w:cr/>
      </w:r>
    </w:p>
    <w:p w14:paraId="6481984E" w14:textId="77777777" w:rsidR="00ED71D0" w:rsidRDefault="00000000">
      <w:pPr>
        <w:jc w:val="both"/>
      </w:pPr>
      <w:r>
        <w:cr/>
      </w:r>
    </w:p>
    <w:p w14:paraId="5ABCDAE6" w14:textId="77777777" w:rsidR="00ED71D0" w:rsidRDefault="00000000">
      <w:pPr>
        <w:jc w:val="both"/>
      </w:pPr>
      <w:r>
        <w:cr/>
      </w:r>
    </w:p>
    <w:p w14:paraId="1A269F58" w14:textId="77777777" w:rsidR="00ED71D0" w:rsidRDefault="00000000">
      <w:pPr>
        <w:jc w:val="both"/>
      </w:pPr>
      <w:r>
        <w:cr/>
      </w:r>
    </w:p>
    <w:p w14:paraId="56BBBB20" w14:textId="77777777" w:rsidR="00ED71D0" w:rsidRDefault="00000000">
      <w:pPr>
        <w:jc w:val="center"/>
        <w:textAlignment w:val="top"/>
      </w:pPr>
      <w:r>
        <w:rPr>
          <w:rFonts w:ascii="Lucida Sans Unicode" w:eastAsia="Lucida Sans Unicode" w:hAnsi="Lucida Sans Unicode" w:cs="Lucida Sans Unicode"/>
          <w:b/>
          <w:position w:val="10"/>
          <w:sz w:val="72"/>
          <w:u w:val="single"/>
        </w:rPr>
        <w:t>Automated Testing Report</w:t>
      </w:r>
    </w:p>
    <w:p w14:paraId="7B069164" w14:textId="77777777" w:rsidR="00ED71D0" w:rsidRDefault="00000000">
      <w:pPr>
        <w:jc w:val="both"/>
      </w:pPr>
      <w:r>
        <w:cr/>
      </w:r>
    </w:p>
    <w:p w14:paraId="46049034" w14:textId="77777777" w:rsidR="00ED71D0" w:rsidRDefault="00000000">
      <w:pPr>
        <w:jc w:val="both"/>
      </w:pPr>
      <w:r>
        <w:cr/>
      </w:r>
    </w:p>
    <w:p w14:paraId="381D03DE" w14:textId="77777777" w:rsidR="00ED71D0" w:rsidRDefault="00000000">
      <w:pPr>
        <w:jc w:val="both"/>
      </w:pPr>
      <w:r>
        <w:cr/>
      </w:r>
    </w:p>
    <w:p w14:paraId="4C2A217B" w14:textId="77777777" w:rsidR="00ED71D0" w:rsidRDefault="00000000">
      <w:pPr>
        <w:jc w:val="both"/>
      </w:pPr>
      <w:r>
        <w:cr/>
      </w:r>
    </w:p>
    <w:p w14:paraId="0753509E" w14:textId="77777777" w:rsidR="00ED71D0" w:rsidRDefault="00000000">
      <w:pPr>
        <w:jc w:val="both"/>
      </w:pPr>
      <w:r>
        <w:cr/>
      </w:r>
    </w:p>
    <w:p w14:paraId="22486437" w14:textId="77777777" w:rsidR="00ED71D0" w:rsidRDefault="00000000">
      <w:pPr>
        <w:jc w:val="both"/>
      </w:pPr>
      <w:r>
        <w:cr/>
      </w:r>
    </w:p>
    <w:p w14:paraId="4E3948E7" w14:textId="77777777" w:rsidR="00ED71D0" w:rsidRDefault="00000000">
      <w:pPr>
        <w:jc w:val="both"/>
      </w:pPr>
      <w:r>
        <w:cr/>
      </w:r>
    </w:p>
    <w:p w14:paraId="06AEA53B" w14:textId="77777777" w:rsidR="00ED71D0" w:rsidRDefault="00000000">
      <w:pPr>
        <w:jc w:val="both"/>
      </w:pPr>
      <w:r>
        <w:cr/>
      </w:r>
    </w:p>
    <w:p w14:paraId="75057DB4" w14:textId="77777777" w:rsidR="00ED71D0" w:rsidRDefault="00000000">
      <w:pPr>
        <w:jc w:val="both"/>
      </w:pPr>
      <w:r>
        <w:cr/>
      </w:r>
    </w:p>
    <w:p w14:paraId="6EB46836" w14:textId="77777777" w:rsidR="00ED71D0" w:rsidRDefault="00000000">
      <w:pPr>
        <w:jc w:val="both"/>
      </w:pPr>
      <w:r>
        <w:cr/>
      </w:r>
    </w:p>
    <w:p w14:paraId="1A0EC958" w14:textId="77777777" w:rsidR="00ED71D0" w:rsidRDefault="00000000">
      <w:pPr>
        <w:jc w:val="both"/>
      </w:pPr>
      <w:r>
        <w:cr/>
      </w:r>
    </w:p>
    <w:p w14:paraId="444EF3D5" w14:textId="77777777" w:rsidR="00ED71D0" w:rsidRDefault="00000000">
      <w:pPr>
        <w:jc w:val="both"/>
      </w:pPr>
      <w:r>
        <w:cr/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950"/>
        <w:gridCol w:w="1217"/>
        <w:gridCol w:w="2262"/>
        <w:gridCol w:w="3106"/>
        <w:gridCol w:w="1428"/>
      </w:tblGrid>
      <w:tr w:rsidR="00ED71D0" w14:paraId="32EABDC2" w14:textId="77777777">
        <w:trPr>
          <w:jc w:val="center"/>
        </w:trPr>
        <w:tc>
          <w:tcPr>
            <w:tcW w:w="0" w:type="auto"/>
            <w:shd w:val="clear" w:color="auto" w:fill="0B4DA2"/>
          </w:tcPr>
          <w:p w14:paraId="23ED1B6E" w14:textId="77777777" w:rsidR="00ED71D0" w:rsidRDefault="00ED71D0"/>
          <w:p w14:paraId="5A4217C3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Version</w:t>
            </w:r>
          </w:p>
        </w:tc>
        <w:tc>
          <w:tcPr>
            <w:tcW w:w="0" w:type="auto"/>
            <w:shd w:val="clear" w:color="auto" w:fill="0B4DA2"/>
          </w:tcPr>
          <w:p w14:paraId="349674A6" w14:textId="77777777" w:rsidR="00ED71D0" w:rsidRDefault="00ED71D0"/>
          <w:p w14:paraId="0B05D1DC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Date</w:t>
            </w:r>
          </w:p>
        </w:tc>
        <w:tc>
          <w:tcPr>
            <w:tcW w:w="0" w:type="auto"/>
            <w:shd w:val="clear" w:color="auto" w:fill="0B4DA2"/>
          </w:tcPr>
          <w:p w14:paraId="79509852" w14:textId="77777777" w:rsidR="00ED71D0" w:rsidRDefault="00ED71D0"/>
          <w:p w14:paraId="23F072DC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Folio</w:t>
            </w:r>
          </w:p>
        </w:tc>
        <w:tc>
          <w:tcPr>
            <w:tcW w:w="0" w:type="auto"/>
            <w:shd w:val="clear" w:color="auto" w:fill="0B4DA2"/>
          </w:tcPr>
          <w:p w14:paraId="5A731925" w14:textId="77777777" w:rsidR="00ED71D0" w:rsidRDefault="00ED71D0"/>
          <w:p w14:paraId="0C987544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0B4DA2"/>
          </w:tcPr>
          <w:p w14:paraId="4FD7567E" w14:textId="77777777" w:rsidR="00ED71D0" w:rsidRDefault="00ED71D0"/>
          <w:p w14:paraId="131E00BC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Tester</w:t>
            </w:r>
          </w:p>
          <w:p w14:paraId="010EE16D" w14:textId="77777777" w:rsidR="00ED71D0" w:rsidRDefault="00ED71D0"/>
        </w:tc>
      </w:tr>
      <w:tr w:rsidR="00ED71D0" w14:paraId="73D07858" w14:textId="77777777">
        <w:trPr>
          <w:jc w:val="center"/>
        </w:trPr>
        <w:tc>
          <w:tcPr>
            <w:tcW w:w="0" w:type="auto"/>
          </w:tcPr>
          <w:p w14:paraId="727E86EE" w14:textId="77777777" w:rsidR="00ED71D0" w:rsidRDefault="00ED71D0"/>
          <w:p w14:paraId="7B0B3A6D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1.0.0</w:t>
            </w:r>
          </w:p>
        </w:tc>
        <w:tc>
          <w:tcPr>
            <w:tcW w:w="0" w:type="auto"/>
          </w:tcPr>
          <w:p w14:paraId="78CD67A6" w14:textId="77777777" w:rsidR="00ED71D0" w:rsidRDefault="00ED71D0"/>
          <w:p w14:paraId="7B0E357A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01/05/2026</w:t>
            </w:r>
          </w:p>
        </w:tc>
        <w:tc>
          <w:tcPr>
            <w:tcW w:w="0" w:type="auto"/>
          </w:tcPr>
          <w:p w14:paraId="6B2671FE" w14:textId="77777777" w:rsidR="00ED71D0" w:rsidRDefault="00ED71D0"/>
          <w:p w14:paraId="3CF01409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ATC01_NearpediaTest</w:t>
            </w:r>
          </w:p>
        </w:tc>
        <w:tc>
          <w:tcPr>
            <w:tcW w:w="0" w:type="auto"/>
          </w:tcPr>
          <w:p w14:paraId="613D735C" w14:textId="77777777" w:rsidR="00ED71D0" w:rsidRDefault="00ED71D0"/>
          <w:p w14:paraId="0D7F8550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Test 1 - Nearpedia Flight Search</w:t>
            </w:r>
          </w:p>
        </w:tc>
        <w:tc>
          <w:tcPr>
            <w:tcW w:w="0" w:type="auto"/>
          </w:tcPr>
          <w:p w14:paraId="702A0F53" w14:textId="77777777" w:rsidR="00ED71D0" w:rsidRDefault="00ED71D0"/>
          <w:p w14:paraId="189AC503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Osiris Montiel</w:t>
            </w:r>
          </w:p>
          <w:p w14:paraId="0484C043" w14:textId="77777777" w:rsidR="00ED71D0" w:rsidRDefault="00ED71D0"/>
        </w:tc>
      </w:tr>
    </w:tbl>
    <w:p w14:paraId="1FA5B60A" w14:textId="77777777" w:rsidR="00ED71D0" w:rsidRDefault="00000000">
      <w:pPr>
        <w:jc w:val="both"/>
      </w:pPr>
      <w:r>
        <w:cr/>
      </w:r>
    </w:p>
    <w:p w14:paraId="552934C9" w14:textId="77777777" w:rsidR="00BC5C7D" w:rsidRDefault="00BC5C7D">
      <w:pPr>
        <w:jc w:val="both"/>
      </w:pPr>
    </w:p>
    <w:p w14:paraId="6E943E63" w14:textId="77777777" w:rsidR="00BC5C7D" w:rsidRDefault="00BC5C7D">
      <w:pPr>
        <w:jc w:val="both"/>
      </w:pPr>
    </w:p>
    <w:p w14:paraId="180E1E30" w14:textId="77777777" w:rsidR="00BC5C7D" w:rsidRDefault="00BC5C7D">
      <w:pPr>
        <w:jc w:val="both"/>
      </w:pPr>
    </w:p>
    <w:p w14:paraId="16D0A0EF" w14:textId="77777777" w:rsidR="00BC5C7D" w:rsidRDefault="00BC5C7D">
      <w:pPr>
        <w:jc w:val="both"/>
      </w:pPr>
    </w:p>
    <w:p w14:paraId="33457107" w14:textId="70A8CD15" w:rsidR="00ED71D0" w:rsidRDefault="00000000">
      <w:pPr>
        <w:jc w:val="both"/>
      </w:pPr>
      <w:r>
        <w:cr/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2315"/>
        <w:gridCol w:w="7215"/>
      </w:tblGrid>
      <w:tr w:rsidR="00ED71D0" w14:paraId="4A67ACC7" w14:textId="77777777">
        <w:tc>
          <w:tcPr>
            <w:tcW w:w="0" w:type="auto"/>
            <w:shd w:val="clear" w:color="auto" w:fill="0B4DA2"/>
          </w:tcPr>
          <w:p w14:paraId="0A0DF9C1" w14:textId="77777777" w:rsidR="00ED71D0" w:rsidRDefault="00ED71D0"/>
          <w:p w14:paraId="55331D48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0B4DA2"/>
          </w:tcPr>
          <w:p w14:paraId="24F72787" w14:textId="77777777" w:rsidR="00ED71D0" w:rsidRDefault="00ED71D0"/>
          <w:p w14:paraId="38B42DC0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0B4DA2"/>
          </w:tcPr>
          <w:p w14:paraId="734BF211" w14:textId="77777777" w:rsidR="00ED71D0" w:rsidRDefault="00ED71D0"/>
          <w:p w14:paraId="439275C7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Evidence</w:t>
            </w:r>
          </w:p>
          <w:p w14:paraId="64BD3A05" w14:textId="77777777" w:rsidR="00ED71D0" w:rsidRDefault="00ED71D0"/>
        </w:tc>
      </w:tr>
      <w:tr w:rsidR="00ED71D0" w14:paraId="26A79C35" w14:textId="77777777">
        <w:tc>
          <w:tcPr>
            <w:tcW w:w="0" w:type="auto"/>
          </w:tcPr>
          <w:p w14:paraId="065C3BC4" w14:textId="77777777" w:rsidR="00ED71D0" w:rsidRDefault="00ED71D0"/>
          <w:p w14:paraId="1B6D9025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0" w:type="auto"/>
          </w:tcPr>
          <w:p w14:paraId="553F88EC" w14:textId="77777777" w:rsidR="00ED71D0" w:rsidRDefault="00ED71D0"/>
          <w:p w14:paraId="0174A965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Clicking button "Flights"</w:t>
            </w:r>
          </w:p>
        </w:tc>
        <w:tc>
          <w:tcPr>
            <w:tcW w:w="0" w:type="auto"/>
          </w:tcPr>
          <w:p w14:paraId="73932B21" w14:textId="77777777" w:rsidR="00ED71D0" w:rsidRDefault="00ED71D0"/>
          <w:p w14:paraId="6FEA8DF8" w14:textId="282D829A" w:rsidR="00ED71D0" w:rsidRDefault="00000000">
            <w:r w:rsidRPr="00C417B8">
              <w:rPr>
                <w:noProof/>
              </w:rPr>
              <w:pict w14:anchorId="05697B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rawing 0" o:spid="_x0000_i1032" type="#_x0000_t75" style="width:349.7pt;height:234.85pt;visibility:visible;mso-wrap-style:square">
                  <v:imagedata r:id="rId12" o:title=""/>
                </v:shape>
              </w:pict>
            </w:r>
          </w:p>
          <w:p w14:paraId="14554793" w14:textId="77777777" w:rsidR="00ED71D0" w:rsidRDefault="00ED71D0"/>
        </w:tc>
      </w:tr>
    </w:tbl>
    <w:p w14:paraId="072073E0" w14:textId="77777777" w:rsidR="00ED71D0" w:rsidRDefault="00ED71D0">
      <w:pPr>
        <w:jc w:val="center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2325"/>
        <w:gridCol w:w="7215"/>
      </w:tblGrid>
      <w:tr w:rsidR="00ED71D0" w14:paraId="7891977D" w14:textId="77777777">
        <w:tc>
          <w:tcPr>
            <w:tcW w:w="0" w:type="auto"/>
            <w:shd w:val="clear" w:color="auto" w:fill="0B4DA2"/>
          </w:tcPr>
          <w:p w14:paraId="030A0AF5" w14:textId="77777777" w:rsidR="00ED71D0" w:rsidRDefault="00ED71D0"/>
          <w:p w14:paraId="3352FD6C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0B4DA2"/>
          </w:tcPr>
          <w:p w14:paraId="11D0D65B" w14:textId="77777777" w:rsidR="00ED71D0" w:rsidRDefault="00ED71D0"/>
          <w:p w14:paraId="13BC1B6E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0B4DA2"/>
          </w:tcPr>
          <w:p w14:paraId="3275118B" w14:textId="77777777" w:rsidR="00ED71D0" w:rsidRDefault="00ED71D0"/>
          <w:p w14:paraId="502EDF61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Evidence</w:t>
            </w:r>
          </w:p>
          <w:p w14:paraId="313C7CEF" w14:textId="77777777" w:rsidR="00ED71D0" w:rsidRDefault="00ED71D0"/>
        </w:tc>
      </w:tr>
      <w:tr w:rsidR="00ED71D0" w14:paraId="375DD87D" w14:textId="77777777">
        <w:tc>
          <w:tcPr>
            <w:tcW w:w="0" w:type="auto"/>
          </w:tcPr>
          <w:p w14:paraId="046D9F3C" w14:textId="77777777" w:rsidR="00ED71D0" w:rsidRDefault="00ED71D0"/>
          <w:p w14:paraId="7C8267FB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0" w:type="auto"/>
          </w:tcPr>
          <w:p w14:paraId="31DC0850" w14:textId="77777777" w:rsidR="00ED71D0" w:rsidRDefault="00ED71D0"/>
          <w:p w14:paraId="6137AFEA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Selecting "CDMX" by text from list "Flight From"</w:t>
            </w:r>
          </w:p>
        </w:tc>
        <w:tc>
          <w:tcPr>
            <w:tcW w:w="0" w:type="auto"/>
          </w:tcPr>
          <w:p w14:paraId="30648F75" w14:textId="77777777" w:rsidR="00ED71D0" w:rsidRDefault="00ED71D0"/>
          <w:p w14:paraId="1CE0411D" w14:textId="1067FAB9" w:rsidR="00ED71D0" w:rsidRDefault="00000000">
            <w:r w:rsidRPr="00C417B8">
              <w:rPr>
                <w:noProof/>
              </w:rPr>
              <w:pict w14:anchorId="3E60D726">
                <v:shape id="Drawing 1" o:spid="_x0000_i1031" type="#_x0000_t75" style="width:349.7pt;height:234.85pt;visibility:visible;mso-wrap-style:square">
                  <v:imagedata r:id="rId13" o:title=""/>
                </v:shape>
              </w:pict>
            </w:r>
          </w:p>
          <w:p w14:paraId="622EC58F" w14:textId="77777777" w:rsidR="00ED71D0" w:rsidRDefault="00ED71D0"/>
        </w:tc>
      </w:tr>
    </w:tbl>
    <w:p w14:paraId="26470F93" w14:textId="77777777" w:rsidR="00ED71D0" w:rsidRDefault="00ED71D0">
      <w:pPr>
        <w:jc w:val="center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2325"/>
        <w:gridCol w:w="7215"/>
      </w:tblGrid>
      <w:tr w:rsidR="00ED71D0" w14:paraId="4267F905" w14:textId="77777777">
        <w:tc>
          <w:tcPr>
            <w:tcW w:w="0" w:type="auto"/>
            <w:shd w:val="clear" w:color="auto" w:fill="0B4DA2"/>
          </w:tcPr>
          <w:p w14:paraId="0F2D3DEB" w14:textId="77777777" w:rsidR="00ED71D0" w:rsidRDefault="00ED71D0"/>
          <w:p w14:paraId="55AD06BC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lastRenderedPageBreak/>
              <w:t>Step</w:t>
            </w:r>
          </w:p>
        </w:tc>
        <w:tc>
          <w:tcPr>
            <w:tcW w:w="0" w:type="auto"/>
            <w:shd w:val="clear" w:color="auto" w:fill="0B4DA2"/>
          </w:tcPr>
          <w:p w14:paraId="69E83422" w14:textId="77777777" w:rsidR="00ED71D0" w:rsidRDefault="00ED71D0"/>
          <w:p w14:paraId="0C24F464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0B4DA2"/>
          </w:tcPr>
          <w:p w14:paraId="00C0535C" w14:textId="77777777" w:rsidR="00ED71D0" w:rsidRDefault="00ED71D0"/>
          <w:p w14:paraId="6D4A9848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lastRenderedPageBreak/>
              <w:t>Evidence</w:t>
            </w:r>
          </w:p>
          <w:p w14:paraId="61C0F445" w14:textId="77777777" w:rsidR="00ED71D0" w:rsidRDefault="00ED71D0"/>
        </w:tc>
      </w:tr>
      <w:tr w:rsidR="00ED71D0" w14:paraId="488C14E2" w14:textId="77777777">
        <w:tc>
          <w:tcPr>
            <w:tcW w:w="0" w:type="auto"/>
          </w:tcPr>
          <w:p w14:paraId="29C91B9F" w14:textId="77777777" w:rsidR="00ED71D0" w:rsidRDefault="00ED71D0"/>
          <w:p w14:paraId="23355E55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0" w:type="auto"/>
          </w:tcPr>
          <w:p w14:paraId="5170A5DD" w14:textId="77777777" w:rsidR="00ED71D0" w:rsidRDefault="00ED71D0"/>
          <w:p w14:paraId="6997F7F5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Selecting "La Habana" by text from list "Flight To"</w:t>
            </w:r>
          </w:p>
        </w:tc>
        <w:tc>
          <w:tcPr>
            <w:tcW w:w="0" w:type="auto"/>
          </w:tcPr>
          <w:p w14:paraId="061068B2" w14:textId="77777777" w:rsidR="00ED71D0" w:rsidRDefault="00ED71D0"/>
          <w:p w14:paraId="3E8D1D5A" w14:textId="55CC4314" w:rsidR="00ED71D0" w:rsidRDefault="00000000">
            <w:r w:rsidRPr="00C417B8">
              <w:rPr>
                <w:noProof/>
              </w:rPr>
              <w:pict w14:anchorId="6E7F414F">
                <v:shape id="Drawing 2" o:spid="_x0000_i1030" type="#_x0000_t75" style="width:349.7pt;height:234.85pt;visibility:visible;mso-wrap-style:square">
                  <v:imagedata r:id="rId14" o:title=""/>
                </v:shape>
              </w:pict>
            </w:r>
          </w:p>
          <w:p w14:paraId="46ABD15F" w14:textId="77777777" w:rsidR="00ED71D0" w:rsidRDefault="00ED71D0"/>
        </w:tc>
      </w:tr>
    </w:tbl>
    <w:p w14:paraId="410A071B" w14:textId="77777777" w:rsidR="00ED71D0" w:rsidRDefault="00ED71D0">
      <w:pPr>
        <w:jc w:val="center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2325"/>
        <w:gridCol w:w="7215"/>
      </w:tblGrid>
      <w:tr w:rsidR="00ED71D0" w14:paraId="35C60E9C" w14:textId="77777777">
        <w:tc>
          <w:tcPr>
            <w:tcW w:w="0" w:type="auto"/>
            <w:shd w:val="clear" w:color="auto" w:fill="0B4DA2"/>
          </w:tcPr>
          <w:p w14:paraId="38BF6AF4" w14:textId="77777777" w:rsidR="00ED71D0" w:rsidRDefault="00ED71D0"/>
          <w:p w14:paraId="2276EBCF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0B4DA2"/>
          </w:tcPr>
          <w:p w14:paraId="47411D85" w14:textId="77777777" w:rsidR="00ED71D0" w:rsidRDefault="00ED71D0"/>
          <w:p w14:paraId="28164F6F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0B4DA2"/>
          </w:tcPr>
          <w:p w14:paraId="7AF2202D" w14:textId="77777777" w:rsidR="00ED71D0" w:rsidRDefault="00ED71D0"/>
          <w:p w14:paraId="35C949CC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Evidence</w:t>
            </w:r>
          </w:p>
          <w:p w14:paraId="0620DCDF" w14:textId="77777777" w:rsidR="00ED71D0" w:rsidRDefault="00ED71D0"/>
        </w:tc>
      </w:tr>
      <w:tr w:rsidR="00ED71D0" w14:paraId="5CDB3F61" w14:textId="77777777">
        <w:tc>
          <w:tcPr>
            <w:tcW w:w="0" w:type="auto"/>
          </w:tcPr>
          <w:p w14:paraId="0A2B47F9" w14:textId="77777777" w:rsidR="00ED71D0" w:rsidRDefault="00ED71D0"/>
          <w:p w14:paraId="3974D201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0" w:type="auto"/>
          </w:tcPr>
          <w:p w14:paraId="51A95331" w14:textId="77777777" w:rsidR="00ED71D0" w:rsidRDefault="00ED71D0"/>
          <w:p w14:paraId="67E96F0B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Typing text into "Departing"</w:t>
            </w:r>
          </w:p>
        </w:tc>
        <w:tc>
          <w:tcPr>
            <w:tcW w:w="0" w:type="auto"/>
          </w:tcPr>
          <w:p w14:paraId="0155D696" w14:textId="77777777" w:rsidR="00ED71D0" w:rsidRDefault="00ED71D0"/>
          <w:p w14:paraId="5515E6F2" w14:textId="09CC7C68" w:rsidR="00ED71D0" w:rsidRDefault="00000000">
            <w:r w:rsidRPr="00C417B8">
              <w:rPr>
                <w:noProof/>
              </w:rPr>
              <w:pict w14:anchorId="30E09395">
                <v:shape id="Drawing 3" o:spid="_x0000_i1029" type="#_x0000_t75" style="width:349.7pt;height:234.85pt;visibility:visible;mso-wrap-style:square">
                  <v:imagedata r:id="rId15" o:title=""/>
                </v:shape>
              </w:pict>
            </w:r>
          </w:p>
          <w:p w14:paraId="4449C36F" w14:textId="77777777" w:rsidR="00ED71D0" w:rsidRDefault="00ED71D0"/>
        </w:tc>
      </w:tr>
    </w:tbl>
    <w:p w14:paraId="621B6612" w14:textId="77777777" w:rsidR="00ED71D0" w:rsidRDefault="00ED71D0">
      <w:pPr>
        <w:jc w:val="center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2325"/>
        <w:gridCol w:w="7215"/>
      </w:tblGrid>
      <w:tr w:rsidR="00ED71D0" w14:paraId="7E806C90" w14:textId="77777777">
        <w:tc>
          <w:tcPr>
            <w:tcW w:w="0" w:type="auto"/>
            <w:shd w:val="clear" w:color="auto" w:fill="0B4DA2"/>
          </w:tcPr>
          <w:p w14:paraId="5027A7B7" w14:textId="77777777" w:rsidR="00ED71D0" w:rsidRDefault="00ED71D0"/>
          <w:p w14:paraId="1C59F5E5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0B4DA2"/>
          </w:tcPr>
          <w:p w14:paraId="423B0092" w14:textId="77777777" w:rsidR="00ED71D0" w:rsidRDefault="00ED71D0"/>
          <w:p w14:paraId="6C91CB96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0B4DA2"/>
          </w:tcPr>
          <w:p w14:paraId="303C1E92" w14:textId="77777777" w:rsidR="00ED71D0" w:rsidRDefault="00ED71D0"/>
          <w:p w14:paraId="0D6DA23B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Evidence</w:t>
            </w:r>
          </w:p>
          <w:p w14:paraId="41F56715" w14:textId="77777777" w:rsidR="00ED71D0" w:rsidRDefault="00ED71D0"/>
        </w:tc>
      </w:tr>
      <w:tr w:rsidR="00ED71D0" w14:paraId="02AD9C8C" w14:textId="77777777">
        <w:tc>
          <w:tcPr>
            <w:tcW w:w="0" w:type="auto"/>
          </w:tcPr>
          <w:p w14:paraId="1FD1CBA6" w14:textId="77777777" w:rsidR="00ED71D0" w:rsidRDefault="00ED71D0"/>
          <w:p w14:paraId="4E7E522E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0" w:type="auto"/>
          </w:tcPr>
          <w:p w14:paraId="5F23955C" w14:textId="77777777" w:rsidR="00ED71D0" w:rsidRDefault="00ED71D0"/>
          <w:p w14:paraId="7325E4C7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Typing text into "Returning"</w:t>
            </w:r>
          </w:p>
        </w:tc>
        <w:tc>
          <w:tcPr>
            <w:tcW w:w="0" w:type="auto"/>
          </w:tcPr>
          <w:p w14:paraId="0FC697E3" w14:textId="77777777" w:rsidR="00ED71D0" w:rsidRDefault="00ED71D0"/>
          <w:p w14:paraId="50BDA107" w14:textId="70C5FB36" w:rsidR="00ED71D0" w:rsidRDefault="00000000">
            <w:r w:rsidRPr="00C417B8">
              <w:rPr>
                <w:noProof/>
              </w:rPr>
              <w:pict w14:anchorId="2E9D999C">
                <v:shape id="Drawing 4" o:spid="_x0000_i1028" type="#_x0000_t75" style="width:349.7pt;height:234.85pt;visibility:visible;mso-wrap-style:square">
                  <v:imagedata r:id="rId16" o:title=""/>
                </v:shape>
              </w:pict>
            </w:r>
          </w:p>
          <w:p w14:paraId="15D760EA" w14:textId="77777777" w:rsidR="00ED71D0" w:rsidRDefault="00ED71D0"/>
        </w:tc>
      </w:tr>
    </w:tbl>
    <w:p w14:paraId="595B486D" w14:textId="77777777" w:rsidR="00ED71D0" w:rsidRDefault="00ED71D0">
      <w:pPr>
        <w:jc w:val="center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2325"/>
        <w:gridCol w:w="7215"/>
      </w:tblGrid>
      <w:tr w:rsidR="00ED71D0" w14:paraId="61C50A3F" w14:textId="77777777">
        <w:tc>
          <w:tcPr>
            <w:tcW w:w="0" w:type="auto"/>
            <w:shd w:val="clear" w:color="auto" w:fill="0B4DA2"/>
          </w:tcPr>
          <w:p w14:paraId="1DF665D4" w14:textId="77777777" w:rsidR="00ED71D0" w:rsidRDefault="00ED71D0"/>
          <w:p w14:paraId="10AD3389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0B4DA2"/>
          </w:tcPr>
          <w:p w14:paraId="5F9EC71D" w14:textId="77777777" w:rsidR="00ED71D0" w:rsidRDefault="00ED71D0"/>
          <w:p w14:paraId="69499426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0B4DA2"/>
          </w:tcPr>
          <w:p w14:paraId="46C5763B" w14:textId="77777777" w:rsidR="00ED71D0" w:rsidRDefault="00ED71D0"/>
          <w:p w14:paraId="20559C03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Evidence</w:t>
            </w:r>
          </w:p>
          <w:p w14:paraId="0F4EEC1F" w14:textId="77777777" w:rsidR="00ED71D0" w:rsidRDefault="00ED71D0"/>
        </w:tc>
      </w:tr>
      <w:tr w:rsidR="00ED71D0" w14:paraId="7A639B97" w14:textId="77777777">
        <w:tc>
          <w:tcPr>
            <w:tcW w:w="0" w:type="auto"/>
          </w:tcPr>
          <w:p w14:paraId="5F26FA70" w14:textId="77777777" w:rsidR="00ED71D0" w:rsidRDefault="00ED71D0"/>
          <w:p w14:paraId="75627593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0" w:type="auto"/>
          </w:tcPr>
          <w:p w14:paraId="5D456EE7" w14:textId="77777777" w:rsidR="00ED71D0" w:rsidRDefault="00ED71D0"/>
          <w:p w14:paraId="4BBC8057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Clicking button "Search"</w:t>
            </w:r>
          </w:p>
        </w:tc>
        <w:tc>
          <w:tcPr>
            <w:tcW w:w="0" w:type="auto"/>
          </w:tcPr>
          <w:p w14:paraId="19945D14" w14:textId="77777777" w:rsidR="00ED71D0" w:rsidRDefault="00ED71D0"/>
          <w:p w14:paraId="6BC38914" w14:textId="3ADBED36" w:rsidR="00ED71D0" w:rsidRDefault="00000000">
            <w:r w:rsidRPr="00C417B8">
              <w:rPr>
                <w:noProof/>
              </w:rPr>
              <w:pict w14:anchorId="7CB3AA58">
                <v:shape id="Drawing 5" o:spid="_x0000_i1027" type="#_x0000_t75" style="width:349.7pt;height:234.85pt;visibility:visible;mso-wrap-style:square">
                  <v:imagedata r:id="rId17" o:title=""/>
                </v:shape>
              </w:pict>
            </w:r>
          </w:p>
          <w:p w14:paraId="476EA2AD" w14:textId="77777777" w:rsidR="00ED71D0" w:rsidRDefault="00ED71D0"/>
        </w:tc>
      </w:tr>
    </w:tbl>
    <w:p w14:paraId="5A54DA67" w14:textId="77777777" w:rsidR="00ED71D0" w:rsidRDefault="00ED71D0">
      <w:pPr>
        <w:jc w:val="center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2325"/>
        <w:gridCol w:w="7215"/>
      </w:tblGrid>
      <w:tr w:rsidR="00ED71D0" w14:paraId="43795422" w14:textId="77777777">
        <w:tc>
          <w:tcPr>
            <w:tcW w:w="0" w:type="auto"/>
            <w:shd w:val="clear" w:color="auto" w:fill="0B4DA2"/>
          </w:tcPr>
          <w:p w14:paraId="044B86A6" w14:textId="77777777" w:rsidR="00ED71D0" w:rsidRDefault="00ED71D0"/>
          <w:p w14:paraId="607950FD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0B4DA2"/>
          </w:tcPr>
          <w:p w14:paraId="2924ED14" w14:textId="77777777" w:rsidR="00ED71D0" w:rsidRDefault="00ED71D0"/>
          <w:p w14:paraId="08A7D2B7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0B4DA2"/>
          </w:tcPr>
          <w:p w14:paraId="294B5DAB" w14:textId="77777777" w:rsidR="00ED71D0" w:rsidRDefault="00ED71D0"/>
          <w:p w14:paraId="4B5542E3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Evidence</w:t>
            </w:r>
          </w:p>
          <w:p w14:paraId="20F3C92C" w14:textId="77777777" w:rsidR="00ED71D0" w:rsidRDefault="00ED71D0"/>
        </w:tc>
      </w:tr>
      <w:tr w:rsidR="00ED71D0" w14:paraId="260DAA79" w14:textId="77777777">
        <w:tc>
          <w:tcPr>
            <w:tcW w:w="0" w:type="auto"/>
          </w:tcPr>
          <w:p w14:paraId="209D6A34" w14:textId="77777777" w:rsidR="00ED71D0" w:rsidRDefault="00ED71D0"/>
          <w:p w14:paraId="52001C2A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0" w:type="auto"/>
          </w:tcPr>
          <w:p w14:paraId="694557D7" w14:textId="77777777" w:rsidR="00ED71D0" w:rsidRDefault="00ED71D0"/>
          <w:p w14:paraId="2447B21E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Selecting "Price ascending" by text from list "Sort By"</w:t>
            </w:r>
          </w:p>
        </w:tc>
        <w:tc>
          <w:tcPr>
            <w:tcW w:w="0" w:type="auto"/>
          </w:tcPr>
          <w:p w14:paraId="6D88E8A9" w14:textId="77777777" w:rsidR="00ED71D0" w:rsidRDefault="00ED71D0"/>
          <w:p w14:paraId="38528B57" w14:textId="7C5CB89B" w:rsidR="00ED71D0" w:rsidRDefault="00000000">
            <w:r w:rsidRPr="00C417B8">
              <w:rPr>
                <w:noProof/>
              </w:rPr>
              <w:pict w14:anchorId="74398708">
                <v:shape id="Drawing 6" o:spid="_x0000_i1026" type="#_x0000_t75" style="width:349.7pt;height:234.85pt;visibility:visible;mso-wrap-style:square">
                  <v:imagedata r:id="rId18" o:title=""/>
                </v:shape>
              </w:pict>
            </w:r>
          </w:p>
          <w:p w14:paraId="51B84A77" w14:textId="77777777" w:rsidR="00ED71D0" w:rsidRDefault="00ED71D0"/>
        </w:tc>
      </w:tr>
    </w:tbl>
    <w:p w14:paraId="7551A55E" w14:textId="77777777" w:rsidR="00ED71D0" w:rsidRDefault="00ED71D0">
      <w:pPr>
        <w:jc w:val="center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50"/>
        <w:gridCol w:w="2325"/>
        <w:gridCol w:w="7215"/>
      </w:tblGrid>
      <w:tr w:rsidR="00ED71D0" w14:paraId="65784E5D" w14:textId="77777777">
        <w:tc>
          <w:tcPr>
            <w:tcW w:w="0" w:type="auto"/>
            <w:shd w:val="clear" w:color="auto" w:fill="0B4DA2"/>
          </w:tcPr>
          <w:p w14:paraId="5841F6F1" w14:textId="77777777" w:rsidR="00ED71D0" w:rsidRDefault="00ED71D0"/>
          <w:p w14:paraId="75AB55B0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0B4DA2"/>
          </w:tcPr>
          <w:p w14:paraId="49032E7C" w14:textId="77777777" w:rsidR="00ED71D0" w:rsidRDefault="00ED71D0"/>
          <w:p w14:paraId="1A1B141B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Description</w:t>
            </w:r>
          </w:p>
        </w:tc>
        <w:tc>
          <w:tcPr>
            <w:tcW w:w="0" w:type="auto"/>
            <w:shd w:val="clear" w:color="auto" w:fill="0B4DA2"/>
          </w:tcPr>
          <w:p w14:paraId="1BDF071C" w14:textId="77777777" w:rsidR="00ED71D0" w:rsidRDefault="00ED71D0"/>
          <w:p w14:paraId="56207298" w14:textId="77777777" w:rsidR="00ED71D0" w:rsidRDefault="00000000">
            <w:r>
              <w:rPr>
                <w:rFonts w:ascii="Arial" w:eastAsia="Arial" w:hAnsi="Arial" w:cs="Arial"/>
                <w:b/>
                <w:color w:val="FFFFFF"/>
              </w:rPr>
              <w:t>Evidence</w:t>
            </w:r>
          </w:p>
          <w:p w14:paraId="35D91E9D" w14:textId="77777777" w:rsidR="00ED71D0" w:rsidRDefault="00ED71D0"/>
        </w:tc>
      </w:tr>
      <w:tr w:rsidR="00ED71D0" w14:paraId="05F82B08" w14:textId="77777777">
        <w:tc>
          <w:tcPr>
            <w:tcW w:w="0" w:type="auto"/>
          </w:tcPr>
          <w:p w14:paraId="5363441D" w14:textId="77777777" w:rsidR="00ED71D0" w:rsidRDefault="00ED71D0"/>
          <w:p w14:paraId="2238EFD1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0" w:type="auto"/>
          </w:tcPr>
          <w:p w14:paraId="7D54F240" w14:textId="77777777" w:rsidR="00ED71D0" w:rsidRDefault="00ED71D0"/>
          <w:p w14:paraId="3EDE6C79" w14:textId="77777777" w:rsidR="00ED71D0" w:rsidRDefault="00000000">
            <w:r>
              <w:rPr>
                <w:rFonts w:ascii="Arial" w:eastAsia="Arial" w:hAnsi="Arial" w:cs="Arial"/>
                <w:color w:val="000000"/>
              </w:rPr>
              <w:t>Results are correctly sorted in ascending order by price</w:t>
            </w:r>
          </w:p>
        </w:tc>
        <w:tc>
          <w:tcPr>
            <w:tcW w:w="0" w:type="auto"/>
          </w:tcPr>
          <w:p w14:paraId="75F43518" w14:textId="77777777" w:rsidR="00ED71D0" w:rsidRDefault="00ED71D0"/>
          <w:p w14:paraId="34A5E370" w14:textId="656F307F" w:rsidR="00ED71D0" w:rsidRDefault="00000000">
            <w:r w:rsidRPr="00C417B8">
              <w:rPr>
                <w:noProof/>
              </w:rPr>
              <w:pict w14:anchorId="16684492">
                <v:shape id="Drawing 7" o:spid="_x0000_i1025" type="#_x0000_t75" style="width:349.7pt;height:234.85pt;visibility:visible;mso-wrap-style:square">
                  <v:imagedata r:id="rId19" o:title=""/>
                </v:shape>
              </w:pict>
            </w:r>
          </w:p>
          <w:p w14:paraId="5B131421" w14:textId="77777777" w:rsidR="00ED71D0" w:rsidRDefault="00ED71D0"/>
        </w:tc>
      </w:tr>
    </w:tbl>
    <w:p w14:paraId="1C977ABF" w14:textId="77777777" w:rsidR="00ED71D0" w:rsidRDefault="00ED71D0">
      <w:pPr>
        <w:jc w:val="center"/>
      </w:pPr>
    </w:p>
    <w:sectPr w:rsidR="00ED71D0" w:rsidSect="00DD50B5">
      <w:headerReference w:type="default" r:id="rId20"/>
      <w:footerReference w:type="default" r:id="rId21"/>
      <w:pgSz w:w="12242" w:h="15842" w:code="1"/>
      <w:pgMar w:top="1701" w:right="1134" w:bottom="1701" w:left="1134" w:header="567" w:footer="5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B0D60" w14:textId="77777777" w:rsidR="00623AE4" w:rsidRDefault="00623AE4" w:rsidP="00672F08">
      <w:r>
        <w:separator/>
      </w:r>
    </w:p>
  </w:endnote>
  <w:endnote w:type="continuationSeparator" w:id="0">
    <w:p w14:paraId="6B9D2C6A" w14:textId="77777777" w:rsidR="00623AE4" w:rsidRDefault="00623AE4" w:rsidP="0067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CDA8" w14:textId="77777777" w:rsidR="00427E62" w:rsidRPr="00A379FE" w:rsidRDefault="00427E62" w:rsidP="00427E6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B3B1E" w14:textId="77777777" w:rsidR="00623AE4" w:rsidRDefault="00623AE4" w:rsidP="00672F08">
      <w:r>
        <w:separator/>
      </w:r>
    </w:p>
  </w:footnote>
  <w:footnote w:type="continuationSeparator" w:id="0">
    <w:p w14:paraId="56B3FB6F" w14:textId="77777777" w:rsidR="00623AE4" w:rsidRDefault="00623AE4" w:rsidP="00672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DAF9" w14:textId="77777777" w:rsidR="00427E62" w:rsidRDefault="002F3337" w:rsidP="000A0E2B">
    <w:pPr>
      <w:pStyle w:val="Encabezado"/>
      <w:rPr>
        <w:lang w:eastAsia="es-MX"/>
      </w:rPr>
    </w:pPr>
    <w:r>
      <w:rPr>
        <w:lang w:eastAsia="es-MX"/>
      </w:rPr>
      <w:t xml:space="preserve">    </w:t>
    </w:r>
  </w:p>
  <w:p w14:paraId="60218175" w14:textId="77777777" w:rsidR="002F3337" w:rsidRDefault="002F3337" w:rsidP="000A0E2B">
    <w:pPr>
      <w:pStyle w:val="Encabezado"/>
      <w:rPr>
        <w:lang w:eastAsia="es-MX"/>
      </w:rPr>
    </w:pPr>
    <w:r>
      <w:rPr>
        <w:lang w:eastAsia="es-MX"/>
      </w:rPr>
      <w:t xml:space="preserve"> </w:t>
    </w:r>
  </w:p>
  <w:p w14:paraId="00706124" w14:textId="77777777" w:rsidR="002F3337" w:rsidRPr="00493F77" w:rsidRDefault="002F3337" w:rsidP="000A0E2B">
    <w:pPr>
      <w:pStyle w:val="Encabezado"/>
    </w:pPr>
    <w: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92C"/>
    <w:multiLevelType w:val="hybridMultilevel"/>
    <w:tmpl w:val="6BAAF1B0"/>
    <w:lvl w:ilvl="0" w:tplc="5F2ED9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B1DD9"/>
    <w:multiLevelType w:val="hybridMultilevel"/>
    <w:tmpl w:val="3B0A786C"/>
    <w:lvl w:ilvl="0" w:tplc="5F2ED92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CB199D"/>
    <w:multiLevelType w:val="hybridMultilevel"/>
    <w:tmpl w:val="C97C2ACC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4DC1B85"/>
    <w:multiLevelType w:val="hybridMultilevel"/>
    <w:tmpl w:val="DC427CC0"/>
    <w:lvl w:ilvl="0" w:tplc="A8D2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96984"/>
    <w:multiLevelType w:val="hybridMultilevel"/>
    <w:tmpl w:val="696CDFFE"/>
    <w:lvl w:ilvl="0" w:tplc="CEDA33E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5F219D"/>
    <w:multiLevelType w:val="hybridMultilevel"/>
    <w:tmpl w:val="7968EB50"/>
    <w:lvl w:ilvl="0" w:tplc="1C10FED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1B5076"/>
    <w:multiLevelType w:val="multilevel"/>
    <w:tmpl w:val="08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7" w15:restartNumberingAfterBreak="0">
    <w:nsid w:val="16D75F5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FA0A62"/>
    <w:multiLevelType w:val="hybridMultilevel"/>
    <w:tmpl w:val="023E4EF0"/>
    <w:lvl w:ilvl="0" w:tplc="A8D228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7803B8"/>
    <w:multiLevelType w:val="hybridMultilevel"/>
    <w:tmpl w:val="A6F8EE0C"/>
    <w:lvl w:ilvl="0" w:tplc="C7D6011C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160C0"/>
    <w:multiLevelType w:val="multilevel"/>
    <w:tmpl w:val="34B68A0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2D44672"/>
    <w:multiLevelType w:val="multilevel"/>
    <w:tmpl w:val="AE44EA36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25A85EF7"/>
    <w:multiLevelType w:val="hybridMultilevel"/>
    <w:tmpl w:val="25B03716"/>
    <w:lvl w:ilvl="0" w:tplc="1FD811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77D7A"/>
    <w:multiLevelType w:val="hybridMultilevel"/>
    <w:tmpl w:val="9936291C"/>
    <w:lvl w:ilvl="0" w:tplc="62E2E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A0BE7"/>
    <w:multiLevelType w:val="hybridMultilevel"/>
    <w:tmpl w:val="91781EB6"/>
    <w:lvl w:ilvl="0" w:tplc="E66205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AC33B5"/>
    <w:multiLevelType w:val="hybridMultilevel"/>
    <w:tmpl w:val="69905466"/>
    <w:lvl w:ilvl="0" w:tplc="3CECA0E0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612785"/>
    <w:multiLevelType w:val="hybridMultilevel"/>
    <w:tmpl w:val="0876D5B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F747FB"/>
    <w:multiLevelType w:val="hybridMultilevel"/>
    <w:tmpl w:val="6A468874"/>
    <w:lvl w:ilvl="0" w:tplc="5D40E3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994986"/>
    <w:multiLevelType w:val="hybridMultilevel"/>
    <w:tmpl w:val="B8A658C4"/>
    <w:lvl w:ilvl="0" w:tplc="A8D2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CC212A"/>
    <w:multiLevelType w:val="hybridMultilevel"/>
    <w:tmpl w:val="17EE7682"/>
    <w:lvl w:ilvl="0" w:tplc="5D40E3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36FFE"/>
    <w:multiLevelType w:val="hybridMultilevel"/>
    <w:tmpl w:val="FA7E7136"/>
    <w:lvl w:ilvl="0" w:tplc="53C88E56">
      <w:start w:val="1"/>
      <w:numFmt w:val="decimal"/>
      <w:lvlText w:val="%1"/>
      <w:lvlJc w:val="left"/>
      <w:pPr>
        <w:ind w:left="930" w:hanging="57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A1AB7"/>
    <w:multiLevelType w:val="hybridMultilevel"/>
    <w:tmpl w:val="23BC3270"/>
    <w:lvl w:ilvl="0" w:tplc="72F0E3B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42C5494"/>
    <w:multiLevelType w:val="hybridMultilevel"/>
    <w:tmpl w:val="73CA93DC"/>
    <w:lvl w:ilvl="0" w:tplc="AF12E96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B7BB1"/>
    <w:multiLevelType w:val="hybridMultilevel"/>
    <w:tmpl w:val="F4888E4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71525"/>
    <w:multiLevelType w:val="multilevel"/>
    <w:tmpl w:val="D36215A8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5" w15:restartNumberingAfterBreak="0">
    <w:nsid w:val="578F4AEF"/>
    <w:multiLevelType w:val="hybridMultilevel"/>
    <w:tmpl w:val="DC20476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F150D1"/>
    <w:multiLevelType w:val="hybridMultilevel"/>
    <w:tmpl w:val="302699E6"/>
    <w:lvl w:ilvl="0" w:tplc="A8D228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F93DC4"/>
    <w:multiLevelType w:val="hybridMultilevel"/>
    <w:tmpl w:val="FA7E7136"/>
    <w:lvl w:ilvl="0" w:tplc="53C88E56">
      <w:start w:val="1"/>
      <w:numFmt w:val="decimal"/>
      <w:lvlText w:val="%1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DF725F"/>
    <w:multiLevelType w:val="hybridMultilevel"/>
    <w:tmpl w:val="E244F9B2"/>
    <w:lvl w:ilvl="0" w:tplc="97760B3E">
      <w:start w:val="1"/>
      <w:numFmt w:val="lowerRoman"/>
      <w:lvlText w:val="%1)"/>
      <w:lvlJc w:val="left"/>
      <w:pPr>
        <w:ind w:left="1069" w:hanging="360"/>
      </w:pPr>
      <w:rPr>
        <w:rFonts w:hint="default"/>
      </w:rPr>
    </w:lvl>
    <w:lvl w:ilvl="1" w:tplc="2D9E6DBE">
      <w:start w:val="1"/>
      <w:numFmt w:val="lowerRoman"/>
      <w:lvlText w:val="%2)"/>
      <w:lvlJc w:val="left"/>
      <w:pPr>
        <w:ind w:left="2149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28B2E58"/>
    <w:multiLevelType w:val="hybridMultilevel"/>
    <w:tmpl w:val="50AAF6F4"/>
    <w:lvl w:ilvl="0" w:tplc="A8D2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8F433C"/>
    <w:multiLevelType w:val="hybridMultilevel"/>
    <w:tmpl w:val="781092D0"/>
    <w:lvl w:ilvl="0" w:tplc="0C0A001B">
      <w:start w:val="1"/>
      <w:numFmt w:val="lowerRoman"/>
      <w:lvlText w:val="%1."/>
      <w:lvlJc w:val="right"/>
      <w:pPr>
        <w:ind w:left="1069" w:hanging="360"/>
      </w:pPr>
    </w:lvl>
    <w:lvl w:ilvl="1" w:tplc="080A0019">
      <w:start w:val="1"/>
      <w:numFmt w:val="lowerLetter"/>
      <w:lvlText w:val="%2."/>
      <w:lvlJc w:val="left"/>
      <w:pPr>
        <w:ind w:left="1790" w:hanging="360"/>
      </w:pPr>
    </w:lvl>
    <w:lvl w:ilvl="2" w:tplc="080A001B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6A6A4382"/>
    <w:multiLevelType w:val="hybridMultilevel"/>
    <w:tmpl w:val="2A6014C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697E37"/>
    <w:multiLevelType w:val="multilevel"/>
    <w:tmpl w:val="081EDF7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041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800"/>
      </w:pPr>
      <w:rPr>
        <w:rFonts w:hint="default"/>
      </w:rPr>
    </w:lvl>
  </w:abstractNum>
  <w:abstractNum w:abstractNumId="33" w15:restartNumberingAfterBreak="0">
    <w:nsid w:val="6F8801AD"/>
    <w:multiLevelType w:val="hybridMultilevel"/>
    <w:tmpl w:val="0C5A1B54"/>
    <w:lvl w:ilvl="0" w:tplc="E662051C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EA566F62">
      <w:start w:val="1"/>
      <w:numFmt w:val="decimal"/>
      <w:lvlText w:val="%2."/>
      <w:lvlJc w:val="left"/>
      <w:pPr>
        <w:ind w:left="927" w:hanging="360"/>
      </w:pPr>
      <w:rPr>
        <w:rFonts w:ascii="Arial" w:eastAsia="Calibri" w:hAnsi="Arial" w:cs="Arial"/>
      </w:rPr>
    </w:lvl>
    <w:lvl w:ilvl="2" w:tplc="080A001B">
      <w:start w:val="1"/>
      <w:numFmt w:val="lowerRoman"/>
      <w:lvlText w:val="%3."/>
      <w:lvlJc w:val="right"/>
      <w:pPr>
        <w:ind w:left="1728" w:hanging="180"/>
      </w:pPr>
    </w:lvl>
    <w:lvl w:ilvl="3" w:tplc="080A000F" w:tentative="1">
      <w:start w:val="1"/>
      <w:numFmt w:val="decimal"/>
      <w:lvlText w:val="%4."/>
      <w:lvlJc w:val="left"/>
      <w:pPr>
        <w:ind w:left="2448" w:hanging="360"/>
      </w:pPr>
    </w:lvl>
    <w:lvl w:ilvl="4" w:tplc="080A0019" w:tentative="1">
      <w:start w:val="1"/>
      <w:numFmt w:val="lowerLetter"/>
      <w:lvlText w:val="%5."/>
      <w:lvlJc w:val="left"/>
      <w:pPr>
        <w:ind w:left="3168" w:hanging="360"/>
      </w:pPr>
    </w:lvl>
    <w:lvl w:ilvl="5" w:tplc="080A001B" w:tentative="1">
      <w:start w:val="1"/>
      <w:numFmt w:val="lowerRoman"/>
      <w:lvlText w:val="%6."/>
      <w:lvlJc w:val="right"/>
      <w:pPr>
        <w:ind w:left="3888" w:hanging="180"/>
      </w:pPr>
    </w:lvl>
    <w:lvl w:ilvl="6" w:tplc="080A000F" w:tentative="1">
      <w:start w:val="1"/>
      <w:numFmt w:val="decimal"/>
      <w:lvlText w:val="%7."/>
      <w:lvlJc w:val="left"/>
      <w:pPr>
        <w:ind w:left="4608" w:hanging="360"/>
      </w:pPr>
    </w:lvl>
    <w:lvl w:ilvl="7" w:tplc="080A0019" w:tentative="1">
      <w:start w:val="1"/>
      <w:numFmt w:val="lowerLetter"/>
      <w:lvlText w:val="%8."/>
      <w:lvlJc w:val="left"/>
      <w:pPr>
        <w:ind w:left="5328" w:hanging="360"/>
      </w:pPr>
    </w:lvl>
    <w:lvl w:ilvl="8" w:tplc="080A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34" w15:restartNumberingAfterBreak="0">
    <w:nsid w:val="70EC6A27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0F10F34"/>
    <w:multiLevelType w:val="hybridMultilevel"/>
    <w:tmpl w:val="D6588482"/>
    <w:lvl w:ilvl="0" w:tplc="A24250D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5BD2314"/>
    <w:multiLevelType w:val="hybridMultilevel"/>
    <w:tmpl w:val="FA40EE10"/>
    <w:lvl w:ilvl="0" w:tplc="A094D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362D3E"/>
    <w:multiLevelType w:val="hybridMultilevel"/>
    <w:tmpl w:val="E2B02382"/>
    <w:lvl w:ilvl="0" w:tplc="C7D6011C">
      <w:start w:val="1"/>
      <w:numFmt w:val="lowerLetter"/>
      <w:lvlText w:val="%1)"/>
      <w:lvlJc w:val="left"/>
      <w:pPr>
        <w:ind w:left="1069" w:hanging="360"/>
      </w:pPr>
      <w:rPr>
        <w:rFonts w:ascii="Arial" w:eastAsia="Times New Roman" w:hAnsi="Arial" w:cs="Arial"/>
      </w:rPr>
    </w:lvl>
    <w:lvl w:ilvl="1" w:tplc="080A0019">
      <w:start w:val="1"/>
      <w:numFmt w:val="lowerLetter"/>
      <w:lvlText w:val="%2."/>
      <w:lvlJc w:val="left"/>
      <w:pPr>
        <w:ind w:left="1790" w:hanging="360"/>
      </w:pPr>
    </w:lvl>
    <w:lvl w:ilvl="2" w:tplc="080A001B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8" w15:restartNumberingAfterBreak="0">
    <w:nsid w:val="778A3259"/>
    <w:multiLevelType w:val="hybridMultilevel"/>
    <w:tmpl w:val="77B2848C"/>
    <w:lvl w:ilvl="0" w:tplc="E662051C">
      <w:start w:val="1"/>
      <w:numFmt w:val="decimal"/>
      <w:lvlText w:val="%1."/>
      <w:lvlJc w:val="left"/>
      <w:pPr>
        <w:ind w:left="288" w:hanging="360"/>
      </w:pPr>
      <w:rPr>
        <w:rFonts w:hint="default"/>
      </w:rPr>
    </w:lvl>
    <w:lvl w:ilvl="1" w:tplc="72F0E3BC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80A001B">
      <w:start w:val="1"/>
      <w:numFmt w:val="lowerRoman"/>
      <w:lvlText w:val="%3."/>
      <w:lvlJc w:val="right"/>
      <w:pPr>
        <w:ind w:left="1728" w:hanging="180"/>
      </w:pPr>
    </w:lvl>
    <w:lvl w:ilvl="3" w:tplc="080A000F" w:tentative="1">
      <w:start w:val="1"/>
      <w:numFmt w:val="decimal"/>
      <w:lvlText w:val="%4."/>
      <w:lvlJc w:val="left"/>
      <w:pPr>
        <w:ind w:left="2448" w:hanging="360"/>
      </w:pPr>
    </w:lvl>
    <w:lvl w:ilvl="4" w:tplc="080A0019" w:tentative="1">
      <w:start w:val="1"/>
      <w:numFmt w:val="lowerLetter"/>
      <w:lvlText w:val="%5."/>
      <w:lvlJc w:val="left"/>
      <w:pPr>
        <w:ind w:left="3168" w:hanging="360"/>
      </w:pPr>
    </w:lvl>
    <w:lvl w:ilvl="5" w:tplc="080A001B" w:tentative="1">
      <w:start w:val="1"/>
      <w:numFmt w:val="lowerRoman"/>
      <w:lvlText w:val="%6."/>
      <w:lvlJc w:val="right"/>
      <w:pPr>
        <w:ind w:left="3888" w:hanging="180"/>
      </w:pPr>
    </w:lvl>
    <w:lvl w:ilvl="6" w:tplc="080A000F" w:tentative="1">
      <w:start w:val="1"/>
      <w:numFmt w:val="decimal"/>
      <w:lvlText w:val="%7."/>
      <w:lvlJc w:val="left"/>
      <w:pPr>
        <w:ind w:left="4608" w:hanging="360"/>
      </w:pPr>
    </w:lvl>
    <w:lvl w:ilvl="7" w:tplc="080A0019" w:tentative="1">
      <w:start w:val="1"/>
      <w:numFmt w:val="lowerLetter"/>
      <w:lvlText w:val="%8."/>
      <w:lvlJc w:val="left"/>
      <w:pPr>
        <w:ind w:left="5328" w:hanging="360"/>
      </w:pPr>
    </w:lvl>
    <w:lvl w:ilvl="8" w:tplc="080A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39" w15:restartNumberingAfterBreak="0">
    <w:nsid w:val="7A7832AC"/>
    <w:multiLevelType w:val="multilevel"/>
    <w:tmpl w:val="3C1679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B2E6546"/>
    <w:multiLevelType w:val="hybridMultilevel"/>
    <w:tmpl w:val="FCC851BA"/>
    <w:lvl w:ilvl="0" w:tplc="2D9E6DBE">
      <w:start w:val="1"/>
      <w:numFmt w:val="lowerRoman"/>
      <w:lvlText w:val="%1)"/>
      <w:lvlJc w:val="left"/>
      <w:pPr>
        <w:ind w:left="1069" w:hanging="360"/>
      </w:pPr>
      <w:rPr>
        <w:rFonts w:hint="default"/>
      </w:rPr>
    </w:lvl>
    <w:lvl w:ilvl="1" w:tplc="2D9E6DBE">
      <w:start w:val="1"/>
      <w:numFmt w:val="lowerRoman"/>
      <w:lvlText w:val="%2)"/>
      <w:lvlJc w:val="left"/>
      <w:pPr>
        <w:ind w:left="2149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C3D091B"/>
    <w:multiLevelType w:val="multilevel"/>
    <w:tmpl w:val="AF225B0E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CA51CEF"/>
    <w:multiLevelType w:val="hybridMultilevel"/>
    <w:tmpl w:val="60E0E81A"/>
    <w:lvl w:ilvl="0" w:tplc="C0224812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85678404">
    <w:abstractNumId w:val="41"/>
  </w:num>
  <w:num w:numId="2" w16cid:durableId="1653872148">
    <w:abstractNumId w:val="9"/>
  </w:num>
  <w:num w:numId="3" w16cid:durableId="678586841">
    <w:abstractNumId w:val="20"/>
  </w:num>
  <w:num w:numId="4" w16cid:durableId="1183588825">
    <w:abstractNumId w:val="10"/>
  </w:num>
  <w:num w:numId="5" w16cid:durableId="494077488">
    <w:abstractNumId w:val="2"/>
  </w:num>
  <w:num w:numId="6" w16cid:durableId="1968853223">
    <w:abstractNumId w:val="27"/>
  </w:num>
  <w:num w:numId="7" w16cid:durableId="947355390">
    <w:abstractNumId w:val="21"/>
  </w:num>
  <w:num w:numId="8" w16cid:durableId="249588881">
    <w:abstractNumId w:val="31"/>
  </w:num>
  <w:num w:numId="9" w16cid:durableId="1978412335">
    <w:abstractNumId w:val="33"/>
  </w:num>
  <w:num w:numId="10" w16cid:durableId="2089185771">
    <w:abstractNumId w:val="16"/>
  </w:num>
  <w:num w:numId="11" w16cid:durableId="1288897107">
    <w:abstractNumId w:val="36"/>
  </w:num>
  <w:num w:numId="12" w16cid:durableId="899754772">
    <w:abstractNumId w:val="14"/>
  </w:num>
  <w:num w:numId="13" w16cid:durableId="1251964654">
    <w:abstractNumId w:val="30"/>
  </w:num>
  <w:num w:numId="14" w16cid:durableId="2016574205">
    <w:abstractNumId w:val="22"/>
  </w:num>
  <w:num w:numId="15" w16cid:durableId="2065179878">
    <w:abstractNumId w:val="18"/>
  </w:num>
  <w:num w:numId="16" w16cid:durableId="147482726">
    <w:abstractNumId w:val="8"/>
  </w:num>
  <w:num w:numId="17" w16cid:durableId="1371344964">
    <w:abstractNumId w:val="25"/>
  </w:num>
  <w:num w:numId="18" w16cid:durableId="1002317702">
    <w:abstractNumId w:val="3"/>
  </w:num>
  <w:num w:numId="19" w16cid:durableId="1269704244">
    <w:abstractNumId w:val="29"/>
  </w:num>
  <w:num w:numId="20" w16cid:durableId="1815826865">
    <w:abstractNumId w:val="12"/>
  </w:num>
  <w:num w:numId="21" w16cid:durableId="328219591">
    <w:abstractNumId w:val="42"/>
  </w:num>
  <w:num w:numId="22" w16cid:durableId="757674654">
    <w:abstractNumId w:val="19"/>
  </w:num>
  <w:num w:numId="23" w16cid:durableId="1325158504">
    <w:abstractNumId w:val="17"/>
  </w:num>
  <w:num w:numId="24" w16cid:durableId="1606570835">
    <w:abstractNumId w:val="35"/>
  </w:num>
  <w:num w:numId="25" w16cid:durableId="842741945">
    <w:abstractNumId w:val="5"/>
  </w:num>
  <w:num w:numId="26" w16cid:durableId="1982079194">
    <w:abstractNumId w:val="39"/>
  </w:num>
  <w:num w:numId="27" w16cid:durableId="1878471760">
    <w:abstractNumId w:val="40"/>
  </w:num>
  <w:num w:numId="28" w16cid:durableId="1489132145">
    <w:abstractNumId w:val="28"/>
  </w:num>
  <w:num w:numId="29" w16cid:durableId="84545716">
    <w:abstractNumId w:val="32"/>
  </w:num>
  <w:num w:numId="30" w16cid:durableId="207030930">
    <w:abstractNumId w:val="23"/>
  </w:num>
  <w:num w:numId="31" w16cid:durableId="2006735981">
    <w:abstractNumId w:val="26"/>
  </w:num>
  <w:num w:numId="32" w16cid:durableId="1051539526">
    <w:abstractNumId w:val="38"/>
  </w:num>
  <w:num w:numId="33" w16cid:durableId="2097895255">
    <w:abstractNumId w:val="13"/>
  </w:num>
  <w:num w:numId="34" w16cid:durableId="1102646034">
    <w:abstractNumId w:val="37"/>
  </w:num>
  <w:num w:numId="35" w16cid:durableId="1227686196">
    <w:abstractNumId w:val="15"/>
  </w:num>
  <w:num w:numId="36" w16cid:durableId="262802983">
    <w:abstractNumId w:val="1"/>
  </w:num>
  <w:num w:numId="37" w16cid:durableId="315308726">
    <w:abstractNumId w:val="0"/>
  </w:num>
  <w:num w:numId="38" w16cid:durableId="1774089203">
    <w:abstractNumId w:val="4"/>
  </w:num>
  <w:num w:numId="39" w16cid:durableId="680819640">
    <w:abstractNumId w:val="24"/>
  </w:num>
  <w:num w:numId="40" w16cid:durableId="791095654">
    <w:abstractNumId w:val="6"/>
  </w:num>
  <w:num w:numId="41" w16cid:durableId="1757826543">
    <w:abstractNumId w:val="34"/>
  </w:num>
  <w:num w:numId="42" w16cid:durableId="554700290">
    <w:abstractNumId w:val="7"/>
  </w:num>
  <w:num w:numId="43" w16cid:durableId="2110353172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comments" w:enforcement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3E35"/>
    <w:rsid w:val="0002180D"/>
    <w:rsid w:val="000345D4"/>
    <w:rsid w:val="0003639E"/>
    <w:rsid w:val="000417C1"/>
    <w:rsid w:val="00044B6F"/>
    <w:rsid w:val="000A0E2B"/>
    <w:rsid w:val="000A598D"/>
    <w:rsid w:val="000B085C"/>
    <w:rsid w:val="000E4973"/>
    <w:rsid w:val="000E6E78"/>
    <w:rsid w:val="0011591B"/>
    <w:rsid w:val="001645A1"/>
    <w:rsid w:val="00166D32"/>
    <w:rsid w:val="00175535"/>
    <w:rsid w:val="0017668F"/>
    <w:rsid w:val="0019049A"/>
    <w:rsid w:val="001C116A"/>
    <w:rsid w:val="00211EC1"/>
    <w:rsid w:val="00226209"/>
    <w:rsid w:val="00245674"/>
    <w:rsid w:val="00263ED7"/>
    <w:rsid w:val="0026451A"/>
    <w:rsid w:val="002647BE"/>
    <w:rsid w:val="002C56F3"/>
    <w:rsid w:val="002C5C52"/>
    <w:rsid w:val="002E04FF"/>
    <w:rsid w:val="002F3337"/>
    <w:rsid w:val="00332CD8"/>
    <w:rsid w:val="00335E91"/>
    <w:rsid w:val="00336078"/>
    <w:rsid w:val="00342C72"/>
    <w:rsid w:val="00383367"/>
    <w:rsid w:val="0038368D"/>
    <w:rsid w:val="00392672"/>
    <w:rsid w:val="00396460"/>
    <w:rsid w:val="003B3F17"/>
    <w:rsid w:val="003C396B"/>
    <w:rsid w:val="003F53B7"/>
    <w:rsid w:val="00427E62"/>
    <w:rsid w:val="00430EDE"/>
    <w:rsid w:val="004357C4"/>
    <w:rsid w:val="0045116B"/>
    <w:rsid w:val="0045340C"/>
    <w:rsid w:val="004633E7"/>
    <w:rsid w:val="00481E69"/>
    <w:rsid w:val="00493F77"/>
    <w:rsid w:val="004A5254"/>
    <w:rsid w:val="004C5876"/>
    <w:rsid w:val="005126A3"/>
    <w:rsid w:val="005130E6"/>
    <w:rsid w:val="00560C92"/>
    <w:rsid w:val="0059631A"/>
    <w:rsid w:val="005A1F47"/>
    <w:rsid w:val="005A26C8"/>
    <w:rsid w:val="006057E0"/>
    <w:rsid w:val="00614861"/>
    <w:rsid w:val="00623AE4"/>
    <w:rsid w:val="00625096"/>
    <w:rsid w:val="0063664D"/>
    <w:rsid w:val="00640A84"/>
    <w:rsid w:val="0064335F"/>
    <w:rsid w:val="00660EC8"/>
    <w:rsid w:val="00666E62"/>
    <w:rsid w:val="00672F08"/>
    <w:rsid w:val="006755DA"/>
    <w:rsid w:val="006761AD"/>
    <w:rsid w:val="00677660"/>
    <w:rsid w:val="006B560F"/>
    <w:rsid w:val="006B5EC5"/>
    <w:rsid w:val="006E2112"/>
    <w:rsid w:val="006E729D"/>
    <w:rsid w:val="006F3FC1"/>
    <w:rsid w:val="006F7900"/>
    <w:rsid w:val="00713ACB"/>
    <w:rsid w:val="007275D8"/>
    <w:rsid w:val="00786FCF"/>
    <w:rsid w:val="00793ADC"/>
    <w:rsid w:val="00793F36"/>
    <w:rsid w:val="007A0D6F"/>
    <w:rsid w:val="007D41F8"/>
    <w:rsid w:val="007E7988"/>
    <w:rsid w:val="00800869"/>
    <w:rsid w:val="00805C8D"/>
    <w:rsid w:val="00813A89"/>
    <w:rsid w:val="00871110"/>
    <w:rsid w:val="008812A1"/>
    <w:rsid w:val="00893ABE"/>
    <w:rsid w:val="008A5865"/>
    <w:rsid w:val="008E4D1F"/>
    <w:rsid w:val="00906729"/>
    <w:rsid w:val="009158D3"/>
    <w:rsid w:val="00932D71"/>
    <w:rsid w:val="00953E35"/>
    <w:rsid w:val="009E4C63"/>
    <w:rsid w:val="00A0166F"/>
    <w:rsid w:val="00A25F6F"/>
    <w:rsid w:val="00A379FE"/>
    <w:rsid w:val="00A60D7B"/>
    <w:rsid w:val="00A633BF"/>
    <w:rsid w:val="00A745E2"/>
    <w:rsid w:val="00A94A73"/>
    <w:rsid w:val="00AA41A4"/>
    <w:rsid w:val="00AD722D"/>
    <w:rsid w:val="00B024CD"/>
    <w:rsid w:val="00B31358"/>
    <w:rsid w:val="00B3637C"/>
    <w:rsid w:val="00B50E8F"/>
    <w:rsid w:val="00B621E5"/>
    <w:rsid w:val="00B6245F"/>
    <w:rsid w:val="00B803BB"/>
    <w:rsid w:val="00B85D6E"/>
    <w:rsid w:val="00B975A1"/>
    <w:rsid w:val="00BB2332"/>
    <w:rsid w:val="00BC5C7D"/>
    <w:rsid w:val="00BE06D1"/>
    <w:rsid w:val="00C05EDD"/>
    <w:rsid w:val="00C31FE4"/>
    <w:rsid w:val="00C40FA1"/>
    <w:rsid w:val="00C60A5A"/>
    <w:rsid w:val="00C61614"/>
    <w:rsid w:val="00C6499F"/>
    <w:rsid w:val="00C70703"/>
    <w:rsid w:val="00C95396"/>
    <w:rsid w:val="00CB234E"/>
    <w:rsid w:val="00CC2924"/>
    <w:rsid w:val="00CD2A31"/>
    <w:rsid w:val="00CD3BFF"/>
    <w:rsid w:val="00CE2831"/>
    <w:rsid w:val="00CF3A83"/>
    <w:rsid w:val="00D01521"/>
    <w:rsid w:val="00D069DD"/>
    <w:rsid w:val="00D20FF9"/>
    <w:rsid w:val="00D406F1"/>
    <w:rsid w:val="00D50C90"/>
    <w:rsid w:val="00DA5E72"/>
    <w:rsid w:val="00DC3BE4"/>
    <w:rsid w:val="00DD4825"/>
    <w:rsid w:val="00DD50B5"/>
    <w:rsid w:val="00DD61EA"/>
    <w:rsid w:val="00DE0B47"/>
    <w:rsid w:val="00DE0DFB"/>
    <w:rsid w:val="00DF5ECF"/>
    <w:rsid w:val="00E120E8"/>
    <w:rsid w:val="00E217C0"/>
    <w:rsid w:val="00E459DB"/>
    <w:rsid w:val="00E93BE8"/>
    <w:rsid w:val="00EA46AB"/>
    <w:rsid w:val="00EA47FA"/>
    <w:rsid w:val="00EB42ED"/>
    <w:rsid w:val="00EC28AA"/>
    <w:rsid w:val="00EC3424"/>
    <w:rsid w:val="00ED2D6F"/>
    <w:rsid w:val="00ED71D0"/>
    <w:rsid w:val="00F23244"/>
    <w:rsid w:val="00F41689"/>
    <w:rsid w:val="00F5221D"/>
    <w:rsid w:val="00F54A7C"/>
    <w:rsid w:val="00F6783C"/>
    <w:rsid w:val="00F74786"/>
    <w:rsid w:val="00F83ED3"/>
    <w:rsid w:val="00FA6924"/>
    <w:rsid w:val="00FB79D3"/>
    <w:rsid w:val="00FC0E13"/>
    <w:rsid w:val="00FD5D61"/>
    <w:rsid w:val="00FE1F20"/>
    <w:rsid w:val="00FE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F7CBA"/>
  <w15:docId w15:val="{032B5879-D741-40FF-927C-409F3345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_tradnl" w:eastAsia="es-ES"/>
    </w:rPr>
  </w:style>
  <w:style w:type="paragraph" w:styleId="Ttulo1">
    <w:name w:val="heading 1"/>
    <w:aliases w:val="Criterios"/>
    <w:basedOn w:val="Normal"/>
    <w:next w:val="Normal"/>
    <w:qFormat/>
    <w:pPr>
      <w:keepNext/>
      <w:numPr>
        <w:numId w:val="1"/>
      </w:numPr>
      <w:spacing w:after="40"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0" w:after="20"/>
      <w:jc w:val="both"/>
      <w:outlineLvl w:val="1"/>
    </w:pPr>
    <w:rPr>
      <w:rFonts w:ascii="Arial" w:hAnsi="Arial"/>
      <w:b/>
      <w:color w:val="FF0000"/>
      <w:sz w:val="16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customStyle="1" w:styleId="Textoindependiente21">
    <w:name w:val="Texto independiente 21"/>
    <w:basedOn w:val="Normal"/>
    <w:pPr>
      <w:widowControl w:val="0"/>
      <w:ind w:left="426" w:hanging="426"/>
      <w:jc w:val="both"/>
    </w:pPr>
    <w:rPr>
      <w:rFonts w:ascii="Arial" w:hAnsi="Arial"/>
    </w:rPr>
  </w:style>
  <w:style w:type="paragraph" w:customStyle="1" w:styleId="Num1">
    <w:name w:val="Num1"/>
    <w:basedOn w:val="Normal"/>
    <w:pPr>
      <w:ind w:left="284" w:hanging="283"/>
      <w:jc w:val="both"/>
    </w:pPr>
    <w:rPr>
      <w:rFonts w:ascii="Arial" w:hAnsi="Arial"/>
      <w:b/>
      <w:sz w:val="24"/>
    </w:rPr>
  </w:style>
  <w:style w:type="paragraph" w:customStyle="1" w:styleId="Textoindependiente22">
    <w:name w:val="Texto independiente 22"/>
    <w:basedOn w:val="Normal"/>
    <w:pPr>
      <w:ind w:left="426"/>
      <w:jc w:val="both"/>
    </w:pPr>
    <w:rPr>
      <w:rFonts w:ascii="Arial" w:hAnsi="Arial"/>
    </w:rPr>
  </w:style>
  <w:style w:type="paragraph" w:styleId="Textoindependiente2">
    <w:name w:val="Body Text 2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</w:pPr>
    <w:rPr>
      <w:rFonts w:ascii="Arial" w:hAnsi="Arial"/>
    </w:rPr>
  </w:style>
  <w:style w:type="paragraph" w:styleId="Sangradetextonormal">
    <w:name w:val="Body Text Indent"/>
    <w:basedOn w:val="Normal"/>
    <w:pPr>
      <w:widowControl w:val="0"/>
      <w:tabs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284"/>
      <w:jc w:val="both"/>
    </w:pPr>
    <w:rPr>
      <w:rFonts w:ascii="Arial" w:hAnsi="Arial"/>
    </w:rPr>
  </w:style>
  <w:style w:type="paragraph" w:styleId="Sangra2detindependiente">
    <w:name w:val="Body Text Indent 2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426"/>
      <w:jc w:val="both"/>
    </w:pPr>
    <w:rPr>
      <w:rFonts w:ascii="Arial" w:hAnsi="Arial"/>
    </w:rPr>
  </w:style>
  <w:style w:type="paragraph" w:styleId="Sangra3detindependiente">
    <w:name w:val="Body Text Indent 3"/>
    <w:basedOn w:val="Normal"/>
    <w:pPr>
      <w:widowControl w:val="0"/>
      <w:ind w:left="567"/>
      <w:jc w:val="both"/>
    </w:pPr>
    <w:rPr>
      <w:rFonts w:ascii="Arial" w:hAnsi="Arial"/>
    </w:rPr>
  </w:style>
  <w:style w:type="paragraph" w:styleId="Textoindependiente">
    <w:name w:val="Body Text"/>
    <w:basedOn w:val="Normal"/>
    <w:rPr>
      <w:rFonts w:ascii="Arial" w:hAnsi="Arial"/>
      <w:sz w:val="22"/>
    </w:rPr>
  </w:style>
  <w:style w:type="paragraph" w:styleId="Textoindependiente3">
    <w:name w:val="Body Text 3"/>
    <w:basedOn w:val="Normal"/>
    <w:pPr>
      <w:widowControl w:val="0"/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sid w:val="008812A1"/>
    <w:rPr>
      <w:color w:val="0000FF"/>
      <w:u w:val="single"/>
    </w:rPr>
  </w:style>
  <w:style w:type="paragraph" w:styleId="NormalWeb">
    <w:name w:val="Normal (Web)"/>
    <w:basedOn w:val="Normal"/>
    <w:rsid w:val="008812A1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val="en-US" w:eastAsia="en-US"/>
    </w:rPr>
  </w:style>
  <w:style w:type="paragraph" w:customStyle="1" w:styleId="Sangra2detindependiente1">
    <w:name w:val="Sangría 2 de t. independiente1"/>
    <w:basedOn w:val="Normal"/>
    <w:rsid w:val="008812A1"/>
    <w:pPr>
      <w:widowControl w:val="0"/>
      <w:ind w:left="426" w:hanging="426"/>
      <w:jc w:val="both"/>
    </w:pPr>
    <w:rPr>
      <w:rFonts w:ascii="Arial" w:hAnsi="Arial"/>
    </w:rPr>
  </w:style>
  <w:style w:type="character" w:styleId="nfasis">
    <w:name w:val="Emphasis"/>
    <w:qFormat/>
    <w:rsid w:val="00CB234E"/>
    <w:rPr>
      <w:i/>
      <w:iCs/>
    </w:rPr>
  </w:style>
  <w:style w:type="paragraph" w:customStyle="1" w:styleId="Epgrafe1">
    <w:name w:val="Epígrafe1"/>
    <w:basedOn w:val="Normal"/>
    <w:next w:val="Normal"/>
    <w:qFormat/>
    <w:rsid w:val="00CB234E"/>
    <w:pPr>
      <w:jc w:val="center"/>
    </w:pPr>
    <w:rPr>
      <w:rFonts w:ascii="Arial" w:hAnsi="Arial"/>
      <w:b/>
      <w:u w:val="single"/>
    </w:rPr>
  </w:style>
  <w:style w:type="paragraph" w:customStyle="1" w:styleId="VIETA1">
    <w:name w:val="VIÑETA1"/>
    <w:basedOn w:val="Normal"/>
    <w:rsid w:val="00DD61EA"/>
    <w:pPr>
      <w:overflowPunct w:val="0"/>
      <w:autoSpaceDE w:val="0"/>
      <w:autoSpaceDN w:val="0"/>
      <w:adjustRightInd w:val="0"/>
      <w:spacing w:before="60" w:after="60"/>
      <w:ind w:left="283" w:hanging="283"/>
      <w:jc w:val="both"/>
      <w:textAlignment w:val="baseline"/>
    </w:pPr>
    <w:rPr>
      <w:rFonts w:ascii="Arial" w:hAnsi="Arial"/>
      <w:color w:val="000000"/>
      <w:sz w:val="18"/>
    </w:rPr>
  </w:style>
  <w:style w:type="paragraph" w:customStyle="1" w:styleId="PARRAFO">
    <w:name w:val="PARRAFO"/>
    <w:basedOn w:val="Normal"/>
    <w:rsid w:val="00DD61EA"/>
    <w:pPr>
      <w:overflowPunct w:val="0"/>
      <w:autoSpaceDE w:val="0"/>
      <w:autoSpaceDN w:val="0"/>
      <w:adjustRightInd w:val="0"/>
      <w:spacing w:before="60" w:after="60"/>
      <w:jc w:val="both"/>
      <w:textAlignment w:val="baseline"/>
    </w:pPr>
    <w:rPr>
      <w:rFonts w:ascii="Arial" w:hAnsi="Arial"/>
      <w:color w:val="000000"/>
      <w:sz w:val="18"/>
    </w:rPr>
  </w:style>
  <w:style w:type="paragraph" w:customStyle="1" w:styleId="VIETA2">
    <w:name w:val="VIÑETA2"/>
    <w:basedOn w:val="VIETA1"/>
    <w:rsid w:val="00DD61EA"/>
    <w:pPr>
      <w:tabs>
        <w:tab w:val="num" w:pos="432"/>
      </w:tabs>
      <w:ind w:left="432" w:hanging="432"/>
    </w:pPr>
  </w:style>
  <w:style w:type="paragraph" w:customStyle="1" w:styleId="estilo32">
    <w:name w:val="estilo32"/>
    <w:basedOn w:val="Normal"/>
    <w:rsid w:val="0019049A"/>
    <w:pPr>
      <w:spacing w:before="100" w:beforeAutospacing="1" w:after="100" w:afterAutospacing="1"/>
    </w:pPr>
    <w:rPr>
      <w:rFonts w:ascii="Arial" w:hAnsi="Arial" w:cs="Arial"/>
      <w:sz w:val="26"/>
      <w:szCs w:val="26"/>
      <w:lang w:val="es-ES"/>
    </w:rPr>
  </w:style>
  <w:style w:type="character" w:styleId="Fuerte">
    <w:name w:val="Strong"/>
    <w:qFormat/>
    <w:rsid w:val="0019049A"/>
    <w:rPr>
      <w:b/>
      <w:bCs/>
    </w:rPr>
  </w:style>
  <w:style w:type="character" w:customStyle="1" w:styleId="estilo331">
    <w:name w:val="estilo331"/>
    <w:rsid w:val="0019049A"/>
    <w:rPr>
      <w:rFonts w:ascii="Arial" w:hAnsi="Arial" w:cs="Arial" w:hint="default"/>
      <w:sz w:val="26"/>
      <w:szCs w:val="26"/>
    </w:rPr>
  </w:style>
  <w:style w:type="paragraph" w:customStyle="1" w:styleId="NDICE">
    <w:name w:val="ÍNDICE"/>
    <w:basedOn w:val="Ttulo10"/>
    <w:rsid w:val="00EA47FA"/>
    <w:rPr>
      <w:rFonts w:ascii="Arial" w:hAnsi="Arial"/>
      <w:bCs w:val="0"/>
      <w:szCs w:val="20"/>
    </w:rPr>
  </w:style>
  <w:style w:type="paragraph" w:customStyle="1" w:styleId="Ttulo10">
    <w:name w:val="Título1"/>
    <w:basedOn w:val="Normal"/>
    <w:next w:val="Normal"/>
    <w:link w:val="TtuloCar"/>
    <w:qFormat/>
    <w:rsid w:val="00EA47F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0"/>
    <w:rsid w:val="00EA47FA"/>
    <w:rPr>
      <w:rFonts w:ascii="Cambria" w:eastAsia="Times New Roman" w:hAnsi="Cambria" w:cs="Times New Roman"/>
      <w:b/>
      <w:bCs/>
      <w:kern w:val="28"/>
      <w:sz w:val="32"/>
      <w:szCs w:val="32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335E91"/>
    <w:pPr>
      <w:ind w:left="708"/>
    </w:pPr>
  </w:style>
  <w:style w:type="character" w:customStyle="1" w:styleId="EncabezadoCar">
    <w:name w:val="Encabezado Car"/>
    <w:link w:val="Encabezado"/>
    <w:uiPriority w:val="99"/>
    <w:rsid w:val="00FA6924"/>
    <w:rPr>
      <w:lang w:val="es-ES_tradnl" w:eastAsia="es-ES"/>
    </w:rPr>
  </w:style>
  <w:style w:type="paragraph" w:customStyle="1" w:styleId="salutationname">
    <w:name w:val="salutation name"/>
    <w:basedOn w:val="Normal"/>
    <w:rsid w:val="00FA6924"/>
    <w:pPr>
      <w:spacing w:line="280" w:lineRule="exact"/>
    </w:pPr>
    <w:rPr>
      <w:rFonts w:ascii="Arial" w:hAnsi="Arial"/>
      <w:lang w:eastAsia="en-US"/>
    </w:rPr>
  </w:style>
  <w:style w:type="paragraph" w:styleId="Textonotapie">
    <w:name w:val="footnote text"/>
    <w:basedOn w:val="Normal"/>
    <w:link w:val="TextonotapieCar"/>
    <w:unhideWhenUsed/>
    <w:rsid w:val="00FA6924"/>
    <w:rPr>
      <w:rFonts w:ascii="Calibri" w:eastAsia="Calibri" w:hAnsi="Calibri"/>
      <w:lang w:val="es-MX" w:eastAsia="en-US"/>
    </w:rPr>
  </w:style>
  <w:style w:type="character" w:customStyle="1" w:styleId="TextonotapieCar">
    <w:name w:val="Texto nota pie Car"/>
    <w:link w:val="Textonotapie"/>
    <w:rsid w:val="00FA6924"/>
    <w:rPr>
      <w:rFonts w:ascii="Calibri" w:eastAsia="Calibri" w:hAnsi="Calibri"/>
      <w:lang w:eastAsia="en-US"/>
    </w:rPr>
  </w:style>
  <w:style w:type="character" w:styleId="Refdenotaalpie">
    <w:name w:val="footnote reference"/>
    <w:unhideWhenUsed/>
    <w:rsid w:val="00FA6924"/>
    <w:rPr>
      <w:vertAlign w:val="superscript"/>
    </w:rPr>
  </w:style>
  <w:style w:type="paragraph" w:customStyle="1" w:styleId="Ttulosinnumeracin">
    <w:name w:val="Título sin numeración"/>
    <w:next w:val="Normal"/>
    <w:rsid w:val="009E4C63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Subttulo">
    <w:name w:val="Subtitle"/>
    <w:basedOn w:val="Lista2"/>
    <w:next w:val="Normal"/>
    <w:link w:val="SubttuloCar"/>
    <w:qFormat/>
    <w:rsid w:val="00F5221D"/>
    <w:pPr>
      <w:spacing w:after="60"/>
      <w:outlineLvl w:val="1"/>
    </w:pPr>
    <w:rPr>
      <w:rFonts w:ascii="Arial" w:hAnsi="Arial"/>
      <w:sz w:val="24"/>
      <w:szCs w:val="24"/>
    </w:rPr>
  </w:style>
  <w:style w:type="character" w:customStyle="1" w:styleId="SubttuloCar">
    <w:name w:val="Subtítulo Car"/>
    <w:link w:val="Subttulo"/>
    <w:rsid w:val="00F5221D"/>
    <w:rPr>
      <w:rFonts w:ascii="Arial" w:eastAsia="Times New Roman" w:hAnsi="Arial" w:cs="Times New Roman"/>
      <w:sz w:val="24"/>
      <w:szCs w:val="24"/>
      <w:lang w:val="es-ES_tradnl" w:eastAsia="es-ES"/>
    </w:rPr>
  </w:style>
  <w:style w:type="paragraph" w:customStyle="1" w:styleId="Tabla">
    <w:name w:val="Tabla"/>
    <w:rsid w:val="00CF3A83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a2">
    <w:name w:val="List 2"/>
    <w:basedOn w:val="Normal"/>
    <w:rsid w:val="00FD5D61"/>
    <w:pPr>
      <w:ind w:left="566" w:hanging="283"/>
      <w:contextualSpacing/>
    </w:pPr>
  </w:style>
  <w:style w:type="paragraph" w:styleId="TDC1">
    <w:name w:val="toc 1"/>
    <w:basedOn w:val="Normal"/>
    <w:next w:val="Normal"/>
    <w:autoRedefine/>
    <w:uiPriority w:val="39"/>
    <w:rsid w:val="00CF3A83"/>
  </w:style>
  <w:style w:type="paragraph" w:styleId="TDC2">
    <w:name w:val="toc 2"/>
    <w:basedOn w:val="Normal"/>
    <w:next w:val="Normal"/>
    <w:autoRedefine/>
    <w:uiPriority w:val="39"/>
    <w:rsid w:val="00CF3A83"/>
    <w:pPr>
      <w:ind w:left="200"/>
    </w:pPr>
  </w:style>
  <w:style w:type="paragraph" w:customStyle="1" w:styleId="Normal1">
    <w:name w:val="Normal1"/>
    <w:basedOn w:val="Textoindependiente"/>
    <w:rsid w:val="00336078"/>
    <w:pPr>
      <w:jc w:val="both"/>
    </w:pPr>
    <w:rPr>
      <w:rFonts w:ascii="Lucida Sans Unicode" w:hAnsi="Lucida Sans Unicode"/>
      <w:color w:val="333399"/>
      <w:sz w:val="20"/>
      <w:lang w:val="pt-PT"/>
    </w:rPr>
  </w:style>
  <w:style w:type="table" w:styleId="Tablaconcuadrcula">
    <w:name w:val="Table Grid"/>
    <w:basedOn w:val="Tablanormal"/>
    <w:rsid w:val="00493F77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6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yp-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DAC4BF243A6F49B72F9EF0EE04738E" ma:contentTypeVersion="3" ma:contentTypeDescription="Crear nuevo documento." ma:contentTypeScope="" ma:versionID="5049b07ec7b34431f87fde8e72bb4b1a">
  <xsd:schema xmlns:xsd="http://www.w3.org/2001/XMLSchema" xmlns:xs="http://www.w3.org/2001/XMLSchema" xmlns:p="http://schemas.microsoft.com/office/2006/metadata/properties" xmlns:ns2="http://schemas.microsoft.com/sharepoint/v3/fields" xmlns:ns3="7ad450bf-2b9d-4e5e-a61a-72281b1fbcc0" targetNamespace="http://schemas.microsoft.com/office/2006/metadata/properties" ma:root="true" ma:fieldsID="187a785733553d2c2a9f4ec5673d6d2a" ns2:_="" ns3:_="">
    <xsd:import namespace="http://schemas.microsoft.com/sharepoint/v3/fields"/>
    <xsd:import namespace="7ad450bf-2b9d-4e5e-a61a-72281b1fbcc0"/>
    <xsd:element name="properties">
      <xsd:complexType>
        <xsd:sequence>
          <xsd:element name="documentManagement">
            <xsd:complexType>
              <xsd:all>
                <xsd:element ref="ns2:_Versio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8" nillable="true" ma:displayName="Versión" ma:internalName="_Vers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d450bf-2b9d-4e5e-a61a-72281b1fbc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F58AC-C276-4913-B5FF-7CE8D08C9D7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C38371D-C74B-45FD-AF54-AC510E0984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7ad450bf-2b9d-4e5e-a61a-72281b1fbc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6A3E1C-6C29-4102-AB7B-5E459E5A5E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AA67AF-85D8-4E4D-A602-7EFA04D78EA5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5.xml><?xml version="1.0" encoding="utf-8"?>
<ds:datastoreItem xmlns:ds="http://schemas.openxmlformats.org/officeDocument/2006/customXml" ds:itemID="{B66D5FA1-0CF6-4E19-AA5A-888C7D8E4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ryp-001.dot</Template>
  <TotalTime>50</TotalTime>
  <Pages>5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FOR-DES-502 Evidencias de Pruebas</vt:lpstr>
    </vt:vector>
  </TitlesOfParts>
  <Company>Santander</Company>
  <LinksUpToDate>false</LinksUpToDate>
  <CharactersWithSpaces>855</CharactersWithSpaces>
  <SharedDoc>false</SharedDoc>
  <HLinks>
    <vt:vector size="24" baseType="variant">
      <vt:variant>
        <vt:i4>1572916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_Toc515137781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_Toc515137780</vt:lpwstr>
      </vt:variant>
      <vt:variant>
        <vt:i4>1507380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_Toc515137779</vt:lpwstr>
      </vt:variant>
      <vt:variant>
        <vt:i4>1507380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_Toc515137778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FOR-DES-502 Evidencias de Pruebas</dc:title>
  <dc:creator>Gobireno de Testing</dc:creator>
  <cp:lastModifiedBy>Osiris Montiel</cp:lastModifiedBy>
  <cp:revision>25</cp:revision>
  <cp:lastPrinted>2007-06-06T15:47:00Z</cp:lastPrinted>
  <dcterms:created xsi:type="dcterms:W3CDTF">2018-10-18T17:36:00Z</dcterms:created>
  <dcterms:modified xsi:type="dcterms:W3CDTF">2026-05-19T22:49:00Z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0x0101004FDAC4BF243A6F49B72F9EF0EE04738E</vt:lpwstr>
  </property>
</Properties>
</file>